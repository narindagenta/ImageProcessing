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81FF7" w14:textId="62AA7D54" w:rsidR="00A802C2" w:rsidRPr="008C66E3" w:rsidRDefault="00A802C2" w:rsidP="00A802C2">
      <w:pPr>
        <w:pBdr>
          <w:bottom w:val="single" w:sz="8" w:space="1" w:color="auto"/>
        </w:pBd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8C66E3">
        <w:rPr>
          <w:rFonts w:ascii="Arial" w:hAnsi="Arial" w:cs="Arial"/>
          <w:b/>
          <w:bCs/>
          <w:sz w:val="32"/>
          <w:szCs w:val="32"/>
        </w:rPr>
        <w:t>TUGAS (</w:t>
      </w:r>
      <w:r w:rsidR="00414D74">
        <w:rPr>
          <w:rFonts w:ascii="Arial" w:hAnsi="Arial" w:cs="Arial"/>
          <w:b/>
          <w:bCs/>
          <w:sz w:val="32"/>
          <w:szCs w:val="32"/>
        </w:rPr>
        <w:t>PENGOLAHAN CITRA</w:t>
      </w:r>
      <w:r w:rsidRPr="008C66E3">
        <w:rPr>
          <w:rFonts w:ascii="Arial" w:hAnsi="Arial" w:cs="Arial"/>
          <w:b/>
          <w:bCs/>
          <w:sz w:val="32"/>
          <w:szCs w:val="32"/>
        </w:rPr>
        <w:t>)</w:t>
      </w:r>
    </w:p>
    <w:p w14:paraId="018F3567" w14:textId="77777777" w:rsidR="00A7546F" w:rsidRPr="008C66E3" w:rsidRDefault="00D16F80" w:rsidP="00A802C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pacing w:line="360" w:lineRule="auto"/>
        <w:rPr>
          <w:rFonts w:ascii="Arial" w:hAnsi="Arial" w:cs="Arial"/>
          <w:sz w:val="28"/>
          <w:szCs w:val="28"/>
        </w:rPr>
      </w:pPr>
      <w:r w:rsidRPr="008C66E3">
        <w:rPr>
          <w:rFonts w:ascii="Arial" w:hAnsi="Arial" w:cs="Arial"/>
          <w:sz w:val="28"/>
          <w:szCs w:val="28"/>
        </w:rPr>
        <w:t>Nam</w:t>
      </w:r>
      <w:r w:rsidR="00E01598" w:rsidRPr="008C66E3">
        <w:rPr>
          <w:rFonts w:ascii="Arial" w:hAnsi="Arial" w:cs="Arial"/>
          <w:sz w:val="28"/>
          <w:szCs w:val="28"/>
        </w:rPr>
        <w:t>a</w:t>
      </w:r>
      <w:r w:rsidR="00E01598" w:rsidRPr="008C66E3">
        <w:rPr>
          <w:rFonts w:ascii="Arial" w:hAnsi="Arial" w:cs="Arial"/>
          <w:sz w:val="28"/>
          <w:szCs w:val="28"/>
        </w:rPr>
        <w:tab/>
      </w:r>
      <w:r w:rsidRPr="008C66E3">
        <w:rPr>
          <w:rFonts w:ascii="Arial" w:hAnsi="Arial" w:cs="Arial"/>
          <w:sz w:val="28"/>
          <w:szCs w:val="28"/>
        </w:rPr>
        <w:t>:</w:t>
      </w:r>
      <w:r w:rsidR="00E01598" w:rsidRPr="008C66E3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974985">
        <w:rPr>
          <w:rFonts w:ascii="Arial" w:hAnsi="Arial" w:cs="Arial"/>
          <w:b/>
          <w:bCs/>
          <w:sz w:val="28"/>
          <w:szCs w:val="28"/>
        </w:rPr>
        <w:t>Narinda</w:t>
      </w:r>
      <w:proofErr w:type="spellEnd"/>
      <w:r w:rsidR="0097498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974985">
        <w:rPr>
          <w:rFonts w:ascii="Arial" w:hAnsi="Arial" w:cs="Arial"/>
          <w:b/>
          <w:bCs/>
          <w:sz w:val="28"/>
          <w:szCs w:val="28"/>
        </w:rPr>
        <w:t>Genta</w:t>
      </w:r>
      <w:proofErr w:type="spellEnd"/>
      <w:r w:rsidR="0097498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974985">
        <w:rPr>
          <w:rFonts w:ascii="Arial" w:hAnsi="Arial" w:cs="Arial"/>
          <w:b/>
          <w:bCs/>
          <w:sz w:val="28"/>
          <w:szCs w:val="28"/>
        </w:rPr>
        <w:t>Rosasia</w:t>
      </w:r>
      <w:proofErr w:type="spellEnd"/>
    </w:p>
    <w:p w14:paraId="6E006EC1" w14:textId="77777777" w:rsidR="00D16F80" w:rsidRPr="008C66E3" w:rsidRDefault="00D16F80" w:rsidP="00A802C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pacing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C66E3">
        <w:rPr>
          <w:rFonts w:ascii="Arial" w:hAnsi="Arial" w:cs="Arial"/>
          <w:sz w:val="28"/>
          <w:szCs w:val="28"/>
        </w:rPr>
        <w:t>Nim</w:t>
      </w:r>
      <w:proofErr w:type="spellEnd"/>
      <w:r w:rsidRPr="008C66E3">
        <w:rPr>
          <w:rFonts w:ascii="Arial" w:hAnsi="Arial" w:cs="Arial"/>
          <w:sz w:val="28"/>
          <w:szCs w:val="28"/>
        </w:rPr>
        <w:tab/>
      </w:r>
      <w:r w:rsidR="00E01598" w:rsidRPr="008C66E3">
        <w:rPr>
          <w:rFonts w:ascii="Arial" w:hAnsi="Arial" w:cs="Arial"/>
          <w:sz w:val="28"/>
          <w:szCs w:val="28"/>
        </w:rPr>
        <w:tab/>
      </w:r>
      <w:r w:rsidRPr="008C66E3">
        <w:rPr>
          <w:rFonts w:ascii="Arial" w:hAnsi="Arial" w:cs="Arial"/>
          <w:sz w:val="28"/>
          <w:szCs w:val="28"/>
        </w:rPr>
        <w:t>:</w:t>
      </w:r>
      <w:r w:rsidR="00E01598" w:rsidRPr="008C66E3">
        <w:rPr>
          <w:rFonts w:ascii="Arial" w:hAnsi="Arial" w:cs="Arial"/>
          <w:b/>
          <w:bCs/>
          <w:sz w:val="28"/>
          <w:szCs w:val="28"/>
        </w:rPr>
        <w:t xml:space="preserve"> </w:t>
      </w:r>
      <w:r w:rsidR="00974985">
        <w:rPr>
          <w:rFonts w:ascii="Arial" w:hAnsi="Arial" w:cs="Arial"/>
          <w:b/>
          <w:bCs/>
          <w:sz w:val="28"/>
          <w:szCs w:val="28"/>
        </w:rPr>
        <w:t>320200401019</w:t>
      </w:r>
    </w:p>
    <w:p w14:paraId="7CBFDFE2" w14:textId="2386D65D" w:rsidR="00E21E69" w:rsidRPr="00E21E69" w:rsidRDefault="00D16F80" w:rsidP="00E21E6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8C66E3">
        <w:rPr>
          <w:rFonts w:ascii="Arial" w:hAnsi="Arial" w:cs="Arial"/>
          <w:sz w:val="28"/>
          <w:szCs w:val="28"/>
        </w:rPr>
        <w:t>Prodi</w:t>
      </w:r>
      <w:r w:rsidRPr="008C66E3">
        <w:rPr>
          <w:rFonts w:ascii="Arial" w:hAnsi="Arial" w:cs="Arial"/>
          <w:sz w:val="28"/>
          <w:szCs w:val="28"/>
        </w:rPr>
        <w:tab/>
      </w:r>
      <w:r w:rsidR="00E01598" w:rsidRPr="008C66E3">
        <w:rPr>
          <w:rFonts w:ascii="Arial" w:hAnsi="Arial" w:cs="Arial"/>
          <w:sz w:val="28"/>
          <w:szCs w:val="28"/>
        </w:rPr>
        <w:tab/>
      </w:r>
      <w:r w:rsidRPr="008C66E3">
        <w:rPr>
          <w:rFonts w:ascii="Arial" w:hAnsi="Arial" w:cs="Arial"/>
          <w:sz w:val="28"/>
          <w:szCs w:val="28"/>
        </w:rPr>
        <w:t>:</w:t>
      </w:r>
      <w:r w:rsidR="00E01598" w:rsidRPr="008C66E3">
        <w:rPr>
          <w:rFonts w:ascii="Arial" w:hAnsi="Arial" w:cs="Arial"/>
          <w:b/>
          <w:bCs/>
          <w:sz w:val="28"/>
          <w:szCs w:val="28"/>
        </w:rPr>
        <w:t xml:space="preserve"> </w:t>
      </w:r>
      <w:r w:rsidR="00974985">
        <w:rPr>
          <w:rFonts w:ascii="Arial" w:hAnsi="Arial" w:cs="Arial"/>
          <w:b/>
          <w:bCs/>
          <w:sz w:val="28"/>
          <w:szCs w:val="28"/>
        </w:rPr>
        <w:t xml:space="preserve">T. </w:t>
      </w:r>
      <w:proofErr w:type="spellStart"/>
      <w:r w:rsidR="00974985">
        <w:rPr>
          <w:rFonts w:ascii="Arial" w:hAnsi="Arial" w:cs="Arial"/>
          <w:b/>
          <w:bCs/>
          <w:sz w:val="28"/>
          <w:szCs w:val="28"/>
        </w:rPr>
        <w:t>Informatika</w:t>
      </w:r>
      <w:proofErr w:type="spellEnd"/>
    </w:p>
    <w:p w14:paraId="6BA13BFA" w14:textId="085E12CC" w:rsidR="00E21E69" w:rsidRDefault="00E21E69" w:rsidP="00E21E69">
      <w:pPr>
        <w:pStyle w:val="DaftarParagraf"/>
        <w:spacing w:before="240" w:line="360" w:lineRule="auto"/>
        <w:rPr>
          <w:rFonts w:ascii="Times New Roman" w:hAnsi="Times New Roman" w:cs="Times New Roman"/>
          <w:sz w:val="24"/>
          <w:szCs w:val="24"/>
        </w:rPr>
      </w:pPr>
    </w:p>
    <w:p w14:paraId="1C03C373" w14:textId="7D00D46E" w:rsidR="00E21E69" w:rsidRDefault="00E21E69" w:rsidP="00E21E69">
      <w:pPr>
        <w:pStyle w:val="DaftarParagraf"/>
        <w:spacing w:before="24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Pengolahan analisis diambil berdasarkan referensi dari :</w:t>
      </w:r>
    </w:p>
    <w:p w14:paraId="1296B482" w14:textId="77777777" w:rsidR="004D68BA" w:rsidRDefault="00E21E69" w:rsidP="00E21E69">
      <w:pPr>
        <w:pStyle w:val="DaftarParagraf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Hidayat, </w:t>
      </w:r>
      <w:r w:rsidRPr="00E21E69">
        <w:rPr>
          <w:rFonts w:ascii="Times New Roman" w:hAnsi="Times New Roman" w:cs="Times New Roman"/>
          <w:sz w:val="24"/>
          <w:szCs w:val="24"/>
          <w:lang w:val="en-US"/>
        </w:rPr>
        <w:t>Jhony dkk. 2002. I</w:t>
      </w:r>
      <w:r w:rsidRPr="00E21E69">
        <w:rPr>
          <w:rFonts w:ascii="Times New Roman" w:eastAsia="Times New Roman" w:hAnsi="Times New Roman" w:cs="Times New Roman"/>
          <w:sz w:val="24"/>
          <w:szCs w:val="24"/>
          <w:lang w:val="en-US"/>
        </w:rPr>
        <w:t>MPLEMENTASI METODE OTSU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21E69">
        <w:rPr>
          <w:rFonts w:ascii="Times New Roman" w:eastAsia="Times New Roman" w:hAnsi="Times New Roman" w:cs="Times New Roman"/>
          <w:sz w:val="24"/>
          <w:szCs w:val="24"/>
          <w:lang w:val="en-US"/>
        </w:rPr>
        <w:t>THRESHOLDING PADA BINERISASI CITRA WAJAH</w:t>
      </w:r>
      <w:r>
        <w:rPr>
          <w:rFonts w:ascii="Times New Roman" w:hAnsi="Times New Roman" w:cs="Times New Roman"/>
          <w:sz w:val="24"/>
          <w:szCs w:val="24"/>
          <w:lang w:val="en-US"/>
        </w:rPr>
        <w:t>. Diakses pada</w:t>
      </w:r>
      <w:r w:rsidR="004D68BA">
        <w:rPr>
          <w:rFonts w:ascii="Times New Roman" w:hAnsi="Times New Roman" w:cs="Times New Roman"/>
          <w:sz w:val="24"/>
          <w:szCs w:val="24"/>
          <w:lang w:val="en-US"/>
        </w:rPr>
        <w:t xml:space="preserve"> 25 Februari 2023, pada</w:t>
      </w:r>
    </w:p>
    <w:p w14:paraId="33F8F946" w14:textId="31E53C67" w:rsidR="00E21E69" w:rsidRDefault="004D68BA" w:rsidP="004D68BA">
      <w:pPr>
        <w:pStyle w:val="DaftarParagraf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7" w:history="1">
        <w:r w:rsidRPr="00C2003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https://journal.utnd.ac.id/index.php/jot/article/view/246/165</w:t>
        </w:r>
      </w:hyperlink>
    </w:p>
    <w:p w14:paraId="62CD019B" w14:textId="77777777" w:rsidR="004D68BA" w:rsidRPr="00E21E69" w:rsidRDefault="004D68BA" w:rsidP="004D68BA">
      <w:pPr>
        <w:pStyle w:val="DaftarParagraf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E78159" w14:textId="1FAB440B" w:rsidR="00414D74" w:rsidRPr="00414D74" w:rsidRDefault="00414D74" w:rsidP="00414D74">
      <w:pPr>
        <w:pStyle w:val="DaftarParagraf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Pengolahan citra menggunakan 3 teknik segmentasi untuk Gambar pertama</w:t>
      </w:r>
    </w:p>
    <w:p w14:paraId="0A47852C" w14:textId="20197D4E" w:rsidR="00414D74" w:rsidRPr="00414D74" w:rsidRDefault="00414D74" w:rsidP="00414D74">
      <w:pPr>
        <w:pStyle w:val="DaftarParagraf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1</w:t>
      </w:r>
    </w:p>
    <w:p w14:paraId="0CE8D4D5" w14:textId="30C29A5D" w:rsidR="00414D74" w:rsidRPr="00414D74" w:rsidRDefault="00414D74" w:rsidP="00414D74">
      <w:pPr>
        <w:pStyle w:val="DaftarParagraf"/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1C0538FF" wp14:editId="3ABBDF62">
            <wp:extent cx="3808938" cy="2316480"/>
            <wp:effectExtent l="0" t="0" r="1270" b="762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91" cy="231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C7DC" w14:textId="77777777" w:rsidR="00B56BBB" w:rsidRPr="00B56BBB" w:rsidRDefault="00B56BBB" w:rsidP="00414D74">
      <w:pPr>
        <w:pStyle w:val="DaftarParagraf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Historigram</w:t>
      </w:r>
    </w:p>
    <w:p w14:paraId="3879DAED" w14:textId="22A0A513" w:rsidR="00B56BBB" w:rsidRPr="00B56BBB" w:rsidRDefault="00B56BBB" w:rsidP="00B56BBB">
      <w:pPr>
        <w:pStyle w:val="DaftarParagraf"/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56BB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E98373" wp14:editId="43C0D98B">
            <wp:extent cx="3573488" cy="3032760"/>
            <wp:effectExtent l="0" t="0" r="8255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5486" cy="30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C057" w14:textId="77777777" w:rsidR="00B56BBB" w:rsidRPr="00B56BBB" w:rsidRDefault="00B56BBB" w:rsidP="00B56BBB">
      <w:pPr>
        <w:pStyle w:val="DaftarParagraf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Citra Grayscale</w:t>
      </w:r>
    </w:p>
    <w:p w14:paraId="2CB7D4A4" w14:textId="77777777" w:rsidR="00B56BBB" w:rsidRDefault="00B56BBB" w:rsidP="00B56BBB">
      <w:pPr>
        <w:pStyle w:val="DaftarParagraf"/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6BBB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496C7234" wp14:editId="7168BCCA">
            <wp:extent cx="3573145" cy="2290559"/>
            <wp:effectExtent l="0" t="0" r="8255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2502" cy="23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2199" w14:textId="77777777" w:rsidR="00B56BBB" w:rsidRDefault="00B56BBB" w:rsidP="00B56BBB">
      <w:pPr>
        <w:pStyle w:val="DaftarParagraf"/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14:paraId="6641684D" w14:textId="77777777" w:rsidR="007D2C23" w:rsidRPr="007D2C23" w:rsidRDefault="007D2C23" w:rsidP="00B56BBB">
      <w:pPr>
        <w:pStyle w:val="DaftarParagraf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Citra Otzu Binarization</w:t>
      </w:r>
    </w:p>
    <w:p w14:paraId="143F6257" w14:textId="7197879C" w:rsidR="00445FB3" w:rsidRPr="007C7D1C" w:rsidRDefault="007D2C23" w:rsidP="007C7D1C">
      <w:pPr>
        <w:pStyle w:val="DaftarParagraf"/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7D2C23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148DEC69" wp14:editId="01734FF1">
            <wp:extent cx="3288837" cy="2171700"/>
            <wp:effectExtent l="0" t="0" r="6985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3385" cy="218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B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65E9DBE" w14:textId="6599CCDB" w:rsidR="00445FB3" w:rsidRDefault="00445FB3" w:rsidP="00445FB3">
      <w:pPr>
        <w:pStyle w:val="DaftarParagraf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Teknik Pencitraan CCL</w:t>
      </w:r>
    </w:p>
    <w:p w14:paraId="6B27D329" w14:textId="0604E36C" w:rsidR="00445FB3" w:rsidRDefault="00445FB3" w:rsidP="00445FB3">
      <w:pPr>
        <w:pStyle w:val="DaftarParagraf"/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445F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87B322" wp14:editId="65815417">
            <wp:extent cx="3883067" cy="2529840"/>
            <wp:effectExtent l="0" t="0" r="3175" b="381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470" cy="253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Code </w:t>
      </w:r>
    </w:p>
    <w:p w14:paraId="7563834F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cv2</w:t>
      </w:r>
    </w:p>
    <w:p w14:paraId="05B17327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numpy </w:t>
      </w:r>
      <w:r w:rsidRPr="00445FB3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np</w:t>
      </w:r>
    </w:p>
    <w:p w14:paraId="039B3F9E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5E43676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image = cv2.imread(</w:t>
      </w:r>
      <w:r w:rsidRPr="00445FB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'task1.jpg'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F0A3132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0E2D65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gray = cv2.cvtColor(image, cv2.COLOR_BGR2GRAY)</w:t>
      </w:r>
    </w:p>
    <w:p w14:paraId="1BF05A8E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gray_correct = np.array(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(gray/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** 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1.2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, </w:t>
      </w:r>
      <w:r w:rsidRPr="00445FB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dtype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45FB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'uint8'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ECEAB69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gray_equ = cv2.equalizeHist(gray)</w:t>
      </w:r>
    </w:p>
    <w:p w14:paraId="0992D355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thresh = cv2.adaptiveThreshold(gray_correct, 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cv2.ADAPTIVE_THRESH_GAUSSIAN_C, cv2.THRESH_BINARY_INV, 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, 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0C224D7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30C3874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kernel = np.ones((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 np.uint8)</w:t>
      </w:r>
    </w:p>
    <w:p w14:paraId="56DE86A4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img_dilation = cv2.dilate(thresh, kernel, </w:t>
      </w:r>
      <w:r w:rsidRPr="00445FB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iterations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1E02CE0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img_erode = cv2.erode(img_dilation, kernel, </w:t>
      </w:r>
      <w:r w:rsidRPr="00445FB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iterations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0266B6A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CF37369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img_erode = cv2.medianBlur(img_erode, 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29F5BF1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696D16B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ret, labels = cv2.connectedComponents(img_erode)</w:t>
      </w:r>
    </w:p>
    <w:p w14:paraId="52ECB76F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label_hue = np.uint8(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179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labels/np.max(labels))</w:t>
      </w:r>
    </w:p>
    <w:p w14:paraId="5E460BB1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blank_ch = 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np.ones_like(label_hue)</w:t>
      </w:r>
    </w:p>
    <w:p w14:paraId="403B747F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labeled_img = cv2.merge ([label_hue, blank_ch, blank_ch])</w:t>
      </w:r>
    </w:p>
    <w:p w14:paraId="43F0F4E4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labeled_img =cv2.cvtColor (labeled_img, cv2.COLOR_HSV2BGR)</w:t>
      </w:r>
    </w:p>
    <w:p w14:paraId="0DEFB6FB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labeled_img[label_hue ==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= 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404B8118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24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BA43B41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cv2.imshow(</w:t>
      </w:r>
      <w:r w:rsidRPr="00445FB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rgb"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image)</w:t>
      </w:r>
    </w:p>
    <w:p w14:paraId="5681F5AB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cv2.imshow(</w:t>
      </w:r>
      <w:r w:rsidRPr="00445FB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grayscale"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thresh)</w:t>
      </w:r>
    </w:p>
    <w:p w14:paraId="52BA7EC8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cv2.imshow(</w:t>
      </w:r>
      <w:r w:rsidRPr="00445FB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"dilation + erosin"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img_erode)</w:t>
      </w:r>
    </w:p>
    <w:p w14:paraId="579E9A71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cv2.imshow(</w:t>
      </w:r>
      <w:r w:rsidRPr="00445FB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"jumlah objek ="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445FB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(ret-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 labeled_img)</w:t>
      </w:r>
    </w:p>
    <w:p w14:paraId="7A97CE71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CD7CCBF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cv2.waitKey(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DD6936D" w14:textId="77777777" w:rsidR="00445FB3" w:rsidRPr="00445FB3" w:rsidRDefault="00445FB3" w:rsidP="00445FB3">
      <w:pPr>
        <w:pStyle w:val="DaftarParagraf"/>
        <w:numPr>
          <w:ilvl w:val="0"/>
          <w:numId w:val="3"/>
        </w:numPr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cv2.destroyAllWindows()</w:t>
      </w:r>
    </w:p>
    <w:p w14:paraId="1D2E24AD" w14:textId="19336620" w:rsidR="00445FB3" w:rsidRDefault="00445FB3" w:rsidP="00445FB3">
      <w:pPr>
        <w:pStyle w:val="DaftarParagraf"/>
        <w:spacing w:before="240" w:line="360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63E1A1C7" w14:textId="702B292D" w:rsidR="00445FB3" w:rsidRDefault="00445FB3" w:rsidP="00445FB3">
      <w:pPr>
        <w:pStyle w:val="DaftarParagraf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Teknik Thres Binary</w:t>
      </w:r>
    </w:p>
    <w:p w14:paraId="42D7A3A0" w14:textId="63B4F4EB" w:rsidR="00445FB3" w:rsidRDefault="00445FB3" w:rsidP="00445FB3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445F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F895D79" wp14:editId="3CD7B0F5">
            <wp:extent cx="5165875" cy="341376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671" cy="34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BD4E" w14:textId="504399E4" w:rsidR="00445FB3" w:rsidRDefault="00445FB3" w:rsidP="00445FB3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2221A863" w14:textId="77777777" w:rsidR="00445FB3" w:rsidRPr="00445FB3" w:rsidRDefault="00445FB3" w:rsidP="00445FB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ret, thresholding = cv2.threshold (gray,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170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,cv2.THRESH_BINARY)</w:t>
      </w:r>
    </w:p>
    <w:p w14:paraId="0045B08A" w14:textId="77777777" w:rsidR="00445FB3" w:rsidRPr="00445FB3" w:rsidRDefault="00445FB3" w:rsidP="00445FB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adaptif_th_mean</w:t>
      </w:r>
      <w:proofErr w:type="spellEnd"/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cv2.adaptiveThreshold (blur,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,cv2.ADAPTIVE_THRESH_MEAN_C,cv2.THRESH_BINARY,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C92580E" w14:textId="77777777" w:rsidR="00445FB3" w:rsidRPr="00445FB3" w:rsidRDefault="00445FB3" w:rsidP="00445FB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adaptif_th_gaussian</w:t>
      </w:r>
      <w:proofErr w:type="spellEnd"/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= cv2.adaptiveThreshold (blur,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,cv2.ADAPTIVE_THRESH_GAUSSIAN_C,cv2.THRESH_BINARY,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45FB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45FB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0984181" w14:textId="0D8259E1" w:rsidR="00445FB3" w:rsidRPr="00445FB3" w:rsidRDefault="00445FB3" w:rsidP="00445FB3">
      <w:pP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D8374CD" w14:textId="77777777" w:rsidR="00445FB3" w:rsidRPr="00E21E69" w:rsidRDefault="00445FB3" w:rsidP="00445FB3">
      <w:pPr>
        <w:pStyle w:val="DaftarParagraf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1E69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 Analisis Gambar 1</w:t>
      </w:r>
    </w:p>
    <w:p w14:paraId="16B533D5" w14:textId="77777777" w:rsidR="00E21E69" w:rsidRDefault="00445FB3" w:rsidP="00445FB3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Berdasarkan hasil uji coba citra yang digunakan, metode CCL digunakan agar menjalankan pendeteksian jumlah benda dengan jelas. Pencitraan dengan metode Otsu binarization mampu membentuk pengenalan objek citra, begitu juga untuk </w:t>
      </w:r>
      <w:r w:rsidR="00E21E69">
        <w:rPr>
          <w:rFonts w:ascii="Times New Roman" w:hAnsi="Times New Roman" w:cs="Times New Roman"/>
          <w:sz w:val="24"/>
          <w:szCs w:val="24"/>
          <w:lang w:val="en-US"/>
        </w:rPr>
        <w:t>metode T</w:t>
      </w:r>
      <w:r>
        <w:rPr>
          <w:rFonts w:ascii="Times New Roman" w:hAnsi="Times New Roman" w:cs="Times New Roman"/>
          <w:sz w:val="24"/>
          <w:szCs w:val="24"/>
          <w:lang w:val="en-US"/>
        </w:rPr>
        <w:t>hres binary</w:t>
      </w:r>
      <w:r w:rsidR="00E21E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C33FBE" w14:textId="1D71248E" w:rsidR="00E21E69" w:rsidRDefault="00E21E69" w:rsidP="00445FB3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AF18A4" w14:textId="3E757C65" w:rsidR="00E21E69" w:rsidRPr="00E21E69" w:rsidRDefault="00E21E69" w:rsidP="00E21E69">
      <w:pPr>
        <w:pStyle w:val="DaftarParagraf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Pengolahan citra menggunakan 3 teknik segmentasi untuk Gambar </w:t>
      </w:r>
      <w:r>
        <w:rPr>
          <w:rFonts w:ascii="Times New Roman" w:hAnsi="Times New Roman" w:cs="Times New Roman"/>
          <w:sz w:val="24"/>
          <w:szCs w:val="24"/>
          <w:lang w:val="en-ID"/>
        </w:rPr>
        <w:t>Kedua</w:t>
      </w:r>
    </w:p>
    <w:p w14:paraId="0851354E" w14:textId="77777777" w:rsidR="00E21E69" w:rsidRPr="00414D74" w:rsidRDefault="00E21E69" w:rsidP="00E21E69">
      <w:pPr>
        <w:pStyle w:val="DaftarParagraf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1</w:t>
      </w:r>
    </w:p>
    <w:p w14:paraId="2E76B034" w14:textId="57BE8D61" w:rsidR="00E21E69" w:rsidRPr="00414D74" w:rsidRDefault="00E21E69" w:rsidP="00E21E69">
      <w:pPr>
        <w:pStyle w:val="DaftarParagraf"/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21E69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0811D845" wp14:editId="7514A58C">
            <wp:extent cx="4132387" cy="2697480"/>
            <wp:effectExtent l="0" t="0" r="1905" b="762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727" cy="26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2ED6" w14:textId="36B4A5BF" w:rsidR="00E21E69" w:rsidRDefault="00E21E69" w:rsidP="00E21E69">
      <w:pPr>
        <w:pStyle w:val="DaftarParagraf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Historigram</w:t>
      </w:r>
    </w:p>
    <w:p w14:paraId="4B475240" w14:textId="457C49A8" w:rsidR="00E21E69" w:rsidRDefault="00E21E69" w:rsidP="00E21E69">
      <w:pPr>
        <w:pStyle w:val="DaftarParagraf"/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21E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4FF8DE" wp14:editId="48C84142">
            <wp:extent cx="3882796" cy="3291840"/>
            <wp:effectExtent l="0" t="0" r="3810" b="381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0333" cy="32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9336" w14:textId="65766F02" w:rsidR="00E21E69" w:rsidRDefault="00E21E69" w:rsidP="00E21E69">
      <w:pPr>
        <w:pStyle w:val="DaftarParagraf"/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6375F45" w14:textId="77777777" w:rsidR="00E21E69" w:rsidRDefault="00E21E69" w:rsidP="00E21E69">
      <w:pPr>
        <w:pStyle w:val="DaftarParagraf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Citra Greyscale</w:t>
      </w:r>
    </w:p>
    <w:p w14:paraId="14B23B7A" w14:textId="6D808273" w:rsidR="00E21E69" w:rsidRDefault="00E21E69" w:rsidP="00E21E69">
      <w:pPr>
        <w:pStyle w:val="DaftarParagraf"/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21E6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6195528" wp14:editId="1390F827">
            <wp:extent cx="3695700" cy="2422669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1618" cy="24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8B41" w14:textId="654EA238" w:rsidR="00E21E69" w:rsidRDefault="00E21E69" w:rsidP="00E21E69">
      <w:pPr>
        <w:pStyle w:val="DaftarParagraf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Teknik Otsu Binarization</w:t>
      </w:r>
    </w:p>
    <w:p w14:paraId="2B6F2DDE" w14:textId="389C7B6B" w:rsidR="00E21E69" w:rsidRPr="00E21E69" w:rsidRDefault="00E21E69" w:rsidP="00E21E69">
      <w:pPr>
        <w:pStyle w:val="DaftarParagraf"/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E21E6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63786D8" wp14:editId="05BCD912">
            <wp:extent cx="3599442" cy="2354580"/>
            <wp:effectExtent l="0" t="0" r="1270" b="762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119" cy="23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AB33" w14:textId="2443F275" w:rsidR="00445FB3" w:rsidRDefault="00E21E69" w:rsidP="00E21E69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Teknik CCL</w:t>
      </w:r>
    </w:p>
    <w:p w14:paraId="5DB94646" w14:textId="04971476" w:rsidR="00E21E69" w:rsidRDefault="00E21E69" w:rsidP="00E21E69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1E6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124789E" wp14:editId="6EB07AC9">
            <wp:extent cx="3756660" cy="2438492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5371" cy="24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9543" w14:textId="0582ED21" w:rsidR="00E21E69" w:rsidRDefault="00E21E69" w:rsidP="00E21E69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CFD0E6" w14:textId="39AC8A96" w:rsidR="00E21E69" w:rsidRDefault="00E21E69" w:rsidP="00E21E69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4D5F54" w14:textId="77777777" w:rsidR="007C7D1C" w:rsidRDefault="007C7D1C" w:rsidP="00E21E69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E51888" w14:textId="75EF9E41" w:rsidR="00E21E69" w:rsidRDefault="00E21E69" w:rsidP="00E21E69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Code</w:t>
      </w:r>
    </w:p>
    <w:p w14:paraId="02C8354F" w14:textId="2555742E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…</w:t>
      </w:r>
    </w:p>
    <w:p w14:paraId="55B1C22F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gray = cv2.cvtColor(image, cv2.COLOR_BGR2GRAY)</w:t>
      </w:r>
    </w:p>
    <w:p w14:paraId="1F735E8B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gray_correct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np.array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52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(gray/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** 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1.2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, </w:t>
      </w:r>
      <w:proofErr w:type="spellStart"/>
      <w:r w:rsidRPr="00E21E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dtype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21E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'uint8'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7FEC055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gray_equ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cv2.equalizeHist(gray)</w:t>
      </w:r>
    </w:p>
    <w:p w14:paraId="73253B71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thresh = cv2.adaptiveThreshold(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gray_correct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cv2.ADAPTIVE_THRESH_GAUSSIAN_C, cv2.THRESH_BINARY_INV, 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, 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6665196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E54EB4A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kernel = 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np.ones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 np.uint8)</w:t>
      </w:r>
    </w:p>
    <w:p w14:paraId="2AD36334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img_dilation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cv2.dilate(thresh, kernel, </w:t>
      </w:r>
      <w:r w:rsidRPr="00E21E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iterations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A919C42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img_erode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cv2.erode(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img_dilation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kernel, </w:t>
      </w:r>
      <w:r w:rsidRPr="00E21E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iterations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F2445B4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92C6EE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img_erode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cv2.medianBlur(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img_erode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2E68FAD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2229306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ret, labels = cv2.connectedComponents(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img_erode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36F2958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label_hue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np.uint8(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179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labels/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np.max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(labels))</w:t>
      </w:r>
    </w:p>
    <w:p w14:paraId="3A91EF7C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blank_ch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np.ones_like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label_hue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B9D2BB6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labeled_img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cv2.merge ([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label_hue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blank_ch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blank_ch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27A2996B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labeled_img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=cv2.cvtColor (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labeled_img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cv2.COLOR_HSV2BGR)</w:t>
      </w:r>
    </w:p>
    <w:p w14:paraId="23E46F78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labeled_img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label_hue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= 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0D952105" w14:textId="582E5391" w:rsidR="00E21E69" w:rsidRPr="00E21E69" w:rsidRDefault="00E21E69" w:rsidP="00E21E69">
      <w:pPr>
        <w:shd w:val="clear" w:color="auto" w:fill="1E1E1E"/>
        <w:spacing w:after="24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…</w:t>
      </w:r>
    </w:p>
    <w:p w14:paraId="4F53EE3A" w14:textId="76C63F86" w:rsidR="00E21E69" w:rsidRDefault="00E21E69" w:rsidP="00E21E69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Teknik Thres Binary</w:t>
      </w:r>
    </w:p>
    <w:p w14:paraId="2E7FF03E" w14:textId="3D26F54F" w:rsidR="00E21E69" w:rsidRPr="00445FB3" w:rsidRDefault="00E21E69" w:rsidP="00E21E69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1E6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9DA361" wp14:editId="4F01C59F">
            <wp:extent cx="5039995" cy="3264535"/>
            <wp:effectExtent l="0" t="0" r="8255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6146" w14:textId="77777777" w:rsidR="00E21E69" w:rsidRDefault="00E21E69" w:rsidP="00445FB3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200D4D5" w14:textId="77777777" w:rsidR="00E21E69" w:rsidRDefault="00E21E69" w:rsidP="00445FB3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6AAEA18" w14:textId="77777777" w:rsidR="00E21E69" w:rsidRDefault="00E21E69" w:rsidP="00445FB3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C7BB74B" w14:textId="64F1ADF1" w:rsidR="00445FB3" w:rsidRDefault="00E21E69" w:rsidP="004D68BA">
      <w:pPr>
        <w:pStyle w:val="DaftarParagraf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Code</w:t>
      </w:r>
    </w:p>
    <w:p w14:paraId="1CA77F04" w14:textId="71E9E0D7" w:rsidR="00E21E69" w:rsidRPr="00E21E69" w:rsidRDefault="00E21E69" w:rsidP="004D68BA">
      <w:pPr>
        <w:shd w:val="clear" w:color="auto" w:fill="1E1E1E"/>
        <w:spacing w:after="0" w:line="240" w:lineRule="auto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</w:p>
    <w:p w14:paraId="60C086EE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ret, thresholding = cv2.threshold (gray,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110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,cv2.THRESH_BINARY)</w:t>
      </w:r>
    </w:p>
    <w:p w14:paraId="5505476E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adaptif_th_mean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cv2.adaptiveThreshold (blur,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,cv2.ADAPTIVE_THRESH_MEAN_C,cv2.THRESH_BINARY,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692212D" w14:textId="77777777" w:rsidR="00E21E69" w:rsidRPr="00E21E69" w:rsidRDefault="00E21E69" w:rsidP="00E21E6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adaptif_th_gaussian</w:t>
      </w:r>
      <w:proofErr w:type="spellEnd"/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= cv2.adaptiveThreshold (blur,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,cv2.ADAPTIVE_THRESH_GAUSSIAN_C,cv2.THRESH_BINARY,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E21E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21E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F0F897F" w14:textId="304DD6AB" w:rsidR="00E21E69" w:rsidRPr="00E21E69" w:rsidRDefault="00E21E69" w:rsidP="00E21E69">
      <w:pPr>
        <w:shd w:val="clear" w:color="auto" w:fill="1E1E1E"/>
        <w:spacing w:after="24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</w:p>
    <w:p w14:paraId="4E459078" w14:textId="345B4C6D" w:rsidR="00E21E69" w:rsidRDefault="00E21E69" w:rsidP="00445FB3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D8FB928" w14:textId="0600DCC6" w:rsidR="004D68BA" w:rsidRPr="007C7D1C" w:rsidRDefault="007C7D1C" w:rsidP="007C7D1C">
      <w:pPr>
        <w:pStyle w:val="DaftarParagraf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Pengolahan citra menggunakan 3 teknik segmentasi untuk Gambar Kedua</w:t>
      </w:r>
    </w:p>
    <w:p w14:paraId="13887C8C" w14:textId="7CB973B7" w:rsidR="007C7D1C" w:rsidRDefault="007C7D1C" w:rsidP="007C7D1C">
      <w:pPr>
        <w:pStyle w:val="DaftarParagraf"/>
        <w:numPr>
          <w:ilvl w:val="0"/>
          <w:numId w:val="3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Asli</w:t>
      </w:r>
    </w:p>
    <w:p w14:paraId="71992E0F" w14:textId="6A22440F" w:rsidR="007C7D1C" w:rsidRDefault="007C7D1C" w:rsidP="007C7D1C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C7D1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0C5565" wp14:editId="5C141424">
            <wp:extent cx="5039995" cy="3305175"/>
            <wp:effectExtent l="0" t="0" r="8255" b="952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F321" w14:textId="498032BB" w:rsidR="007C7D1C" w:rsidRDefault="007C7D1C">
      <w:pP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74340C2" w14:textId="4FD2A360" w:rsidR="007C7D1C" w:rsidRDefault="007C7D1C" w:rsidP="007C7D1C">
      <w:pPr>
        <w:pStyle w:val="DaftarParagraf"/>
        <w:numPr>
          <w:ilvl w:val="0"/>
          <w:numId w:val="3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Citra Greyscale</w:t>
      </w:r>
    </w:p>
    <w:p w14:paraId="5ED26BD8" w14:textId="0EC304E9" w:rsidR="007C7D1C" w:rsidRDefault="007C7D1C" w:rsidP="007C7D1C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C7D1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4DA428" wp14:editId="374FE2F8">
            <wp:extent cx="5039995" cy="3314065"/>
            <wp:effectExtent l="0" t="0" r="8255" b="63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16B0" w14:textId="1A93590C" w:rsidR="007C7D1C" w:rsidRDefault="007C7D1C" w:rsidP="007C7D1C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1CBE58C" w14:textId="5FA045BB" w:rsidR="007C7D1C" w:rsidRDefault="007C7D1C" w:rsidP="007C7D1C">
      <w:pPr>
        <w:pStyle w:val="DaftarParagraf"/>
        <w:numPr>
          <w:ilvl w:val="0"/>
          <w:numId w:val="3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Historigram</w:t>
      </w:r>
    </w:p>
    <w:p w14:paraId="22A00C46" w14:textId="7E580124" w:rsidR="007C7D1C" w:rsidRDefault="007C7D1C" w:rsidP="007C7D1C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C7D1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4C21D1E" wp14:editId="55462075">
            <wp:extent cx="5039995" cy="4282440"/>
            <wp:effectExtent l="0" t="0" r="8255" b="381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BDB7" w14:textId="074F7E03" w:rsidR="007C7D1C" w:rsidRDefault="007C7D1C" w:rsidP="007C7D1C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FA1F4F6" w14:textId="77777777" w:rsidR="00FB6F4A" w:rsidRDefault="00FB6F4A" w:rsidP="007C7D1C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4B0FA4D" w14:textId="77777777" w:rsidR="00FB6F4A" w:rsidRDefault="00FB6F4A" w:rsidP="007C7D1C">
      <w:pPr>
        <w:pStyle w:val="DaftarParagraf"/>
        <w:numPr>
          <w:ilvl w:val="0"/>
          <w:numId w:val="3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Citra Otsu Binarization</w:t>
      </w:r>
    </w:p>
    <w:p w14:paraId="2D1E16CF" w14:textId="05DDA803" w:rsidR="00FB6F4A" w:rsidRDefault="00FB6F4A" w:rsidP="00FB6F4A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B6F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1D332B2" wp14:editId="5A30313C">
            <wp:extent cx="5039995" cy="3364865"/>
            <wp:effectExtent l="0" t="0" r="8255" b="6985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2D12" w14:textId="77777777" w:rsidR="00FB6F4A" w:rsidRDefault="00FB6F4A" w:rsidP="00FB6F4A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982C3D0" w14:textId="0176158E" w:rsidR="007C7D1C" w:rsidRDefault="00FB6F4A" w:rsidP="00FB6F4A">
      <w:pPr>
        <w:pStyle w:val="DaftarParagraf"/>
        <w:numPr>
          <w:ilvl w:val="0"/>
          <w:numId w:val="3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Citra Hasil CCL</w:t>
      </w:r>
    </w:p>
    <w:p w14:paraId="7B1E0E91" w14:textId="533F39DD" w:rsidR="00FB6F4A" w:rsidRDefault="00FB6F4A" w:rsidP="00FB6F4A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B6F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BC4A5C3" wp14:editId="356F3BA2">
            <wp:extent cx="5039995" cy="3330575"/>
            <wp:effectExtent l="0" t="0" r="8255" b="3175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AB7A" w14:textId="5E0E3924" w:rsidR="00FB6F4A" w:rsidRDefault="00FB6F4A" w:rsidP="00FB6F4A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2B30167" w14:textId="04C964CD" w:rsidR="00FB6F4A" w:rsidRDefault="00FB6F4A" w:rsidP="00FB6F4A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509AE7B5" w14:textId="1C9448A3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</w:p>
    <w:p w14:paraId="61B7E9C3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gray = cv2.cvtColor(image, cv2.COLOR_BGR2GRAY)</w:t>
      </w:r>
    </w:p>
    <w:p w14:paraId="678FD25A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gray_correct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np.array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(gray/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** 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1.2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, </w:t>
      </w:r>
      <w:proofErr w:type="spellStart"/>
      <w:r w:rsidRPr="00FB6F4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dtype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B6F4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'uint8'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385B1D9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gray_equ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cv2.equalizeHist(gray)</w:t>
      </w:r>
    </w:p>
    <w:p w14:paraId="0B047B92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thresh = cv2.adaptiveThreshold(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gray_correct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cv2.ADAPTIVE_THRESH_GAUSSIAN_C, cv2.THRESH_BINARY_INV, 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, 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6054A2F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3FBC51D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kernel = 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np.ones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 np.uint8)</w:t>
      </w:r>
    </w:p>
    <w:p w14:paraId="7CC5D3C8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img_dilation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cv2.dilate(thresh, kernel, </w:t>
      </w:r>
      <w:r w:rsidRPr="00FB6F4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iterations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C5A8F39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img_erode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cv2.erode(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img_dilation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kernel, </w:t>
      </w:r>
      <w:r w:rsidRPr="00FB6F4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iterations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9356961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11888C1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img_erode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cv2.medianBlur(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img_erode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54317C6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F3E198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ret, labels = cv2.connectedComponents(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img_erode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C2255D0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label_hue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np.uint8(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179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labels/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np.max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(labels))</w:t>
      </w:r>
    </w:p>
    <w:p w14:paraId="2C430559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blank_ch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np.ones_like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label_hue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230F9AE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labeled_img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cv2.merge ([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label_hue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blank_ch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blank_ch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4BE75397" w14:textId="77777777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labeled_img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=cv2.cvtColor (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labeled_img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cv2.COLOR_HSV2BGR)</w:t>
      </w:r>
    </w:p>
    <w:p w14:paraId="047E975C" w14:textId="0AC58B5B" w:rsid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</w:pP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labeled_img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label_hue</w:t>
      </w:r>
      <w:proofErr w:type="spellEnd"/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B6F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= </w:t>
      </w:r>
      <w:r w:rsidRPr="00FB6F4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577FD2FC" w14:textId="6647C861" w:rsidR="00FB6F4A" w:rsidRPr="00FB6F4A" w:rsidRDefault="00FB6F4A" w:rsidP="00FB6F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...</w:t>
      </w:r>
    </w:p>
    <w:p w14:paraId="3D2CC5DE" w14:textId="5F7BD4B5" w:rsidR="00FB6F4A" w:rsidRDefault="00FB6F4A" w:rsidP="00FB6F4A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C9C18DE" w14:textId="77777777" w:rsidR="00FB6F4A" w:rsidRDefault="00FB6F4A" w:rsidP="00FB6F4A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7B019F7" w14:textId="34E60F24" w:rsidR="00FB6F4A" w:rsidRDefault="00FB6F4A" w:rsidP="00FB6F4A">
      <w:pPr>
        <w:pStyle w:val="DaftarParagraf"/>
        <w:numPr>
          <w:ilvl w:val="0"/>
          <w:numId w:val="3"/>
        </w:numPr>
        <w:spacing w:before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Citra Hasil Thres Binary</w:t>
      </w:r>
    </w:p>
    <w:p w14:paraId="78DFAE78" w14:textId="7B72D2D0" w:rsidR="00FB6F4A" w:rsidRDefault="00FB6F4A" w:rsidP="00FB6F4A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B6F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BD5FE8D" wp14:editId="3C63E603">
            <wp:extent cx="5039995" cy="3245485"/>
            <wp:effectExtent l="0" t="0" r="8255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716A" w14:textId="6821F973" w:rsidR="00FB6F4A" w:rsidRDefault="00FB6F4A" w:rsidP="00FB6F4A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76FBC80" w14:textId="49121CFE" w:rsidR="00FB6F4A" w:rsidRPr="00E21E69" w:rsidRDefault="00FB6F4A" w:rsidP="00FB6F4A">
      <w:pPr>
        <w:pStyle w:val="DaftarParagraf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1E6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Analisis Gambar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549F54B6" w14:textId="4F1AF125" w:rsidR="00FB6F4A" w:rsidRDefault="00FB6F4A" w:rsidP="00FB6F4A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Berdasarkan hasil uji coba citra yang digunakan, metode CCL</w:t>
      </w:r>
      <w:r>
        <w:rPr>
          <w:rFonts w:ascii="Times New Roman" w:hAnsi="Times New Roman" w:cs="Times New Roman"/>
          <w:sz w:val="24"/>
          <w:szCs w:val="24"/>
          <w:lang w:val="en-US"/>
        </w:rPr>
        <w:t>, Otsu Binarization, dan Thres Binary tidak dapat menentukan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jumlah benda dengan jelas. </w:t>
      </w:r>
    </w:p>
    <w:p w14:paraId="7A6B9A0C" w14:textId="32851B29" w:rsidR="00FB6F4A" w:rsidRPr="00445FB3" w:rsidRDefault="00FB6F4A" w:rsidP="00FB6F4A">
      <w:pPr>
        <w:pStyle w:val="DaftarParagraf"/>
        <w:spacing w:before="24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FB6F4A" w:rsidRPr="00445FB3" w:rsidSect="00D16F80">
      <w:footerReference w:type="default" r:id="rId26"/>
      <w:pgSz w:w="11906" w:h="16838"/>
      <w:pgMar w:top="1701" w:right="1701" w:bottom="1701" w:left="2268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2EE9F" w14:textId="77777777" w:rsidR="00962BC7" w:rsidRDefault="00962BC7" w:rsidP="00B164B5">
      <w:pPr>
        <w:spacing w:after="0" w:line="240" w:lineRule="auto"/>
      </w:pPr>
      <w:r>
        <w:separator/>
      </w:r>
    </w:p>
  </w:endnote>
  <w:endnote w:type="continuationSeparator" w:id="0">
    <w:p w14:paraId="1A43B997" w14:textId="77777777" w:rsidR="00962BC7" w:rsidRDefault="00962BC7" w:rsidP="00B16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93185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C97908" w14:textId="77777777" w:rsidR="00B164B5" w:rsidRDefault="00B164B5">
        <w:pPr>
          <w:pStyle w:val="Footer"/>
          <w:jc w:val="right"/>
        </w:pPr>
        <w:r w:rsidRPr="00B164B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164B5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164B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164B5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164B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67350484" w14:textId="77777777" w:rsidR="00B164B5" w:rsidRDefault="00B164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605D4" w14:textId="77777777" w:rsidR="00962BC7" w:rsidRDefault="00962BC7" w:rsidP="00B164B5">
      <w:pPr>
        <w:spacing w:after="0" w:line="240" w:lineRule="auto"/>
      </w:pPr>
      <w:r>
        <w:separator/>
      </w:r>
    </w:p>
  </w:footnote>
  <w:footnote w:type="continuationSeparator" w:id="0">
    <w:p w14:paraId="10D598F3" w14:textId="77777777" w:rsidR="00962BC7" w:rsidRDefault="00962BC7" w:rsidP="00B164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83ACC"/>
    <w:multiLevelType w:val="hybridMultilevel"/>
    <w:tmpl w:val="2968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F2A54"/>
    <w:multiLevelType w:val="hybridMultilevel"/>
    <w:tmpl w:val="350EC446"/>
    <w:lvl w:ilvl="0" w:tplc="6A6E8F3A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5100E3"/>
    <w:multiLevelType w:val="hybridMultilevel"/>
    <w:tmpl w:val="233C0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4E4F2A"/>
    <w:multiLevelType w:val="hybridMultilevel"/>
    <w:tmpl w:val="BCE0867A"/>
    <w:lvl w:ilvl="0" w:tplc="B9F2250C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1869855">
    <w:abstractNumId w:val="0"/>
  </w:num>
  <w:num w:numId="2" w16cid:durableId="304823670">
    <w:abstractNumId w:val="2"/>
  </w:num>
  <w:num w:numId="3" w16cid:durableId="1361124511">
    <w:abstractNumId w:val="1"/>
  </w:num>
  <w:num w:numId="4" w16cid:durableId="18335679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D74"/>
    <w:rsid w:val="002E7902"/>
    <w:rsid w:val="00362ABC"/>
    <w:rsid w:val="00414D74"/>
    <w:rsid w:val="00445FB3"/>
    <w:rsid w:val="004844FA"/>
    <w:rsid w:val="004D68BA"/>
    <w:rsid w:val="007C7D1C"/>
    <w:rsid w:val="007D2C23"/>
    <w:rsid w:val="007F16D7"/>
    <w:rsid w:val="00861676"/>
    <w:rsid w:val="008C66E3"/>
    <w:rsid w:val="00962BC7"/>
    <w:rsid w:val="00974985"/>
    <w:rsid w:val="00A339D2"/>
    <w:rsid w:val="00A670B6"/>
    <w:rsid w:val="00A7546F"/>
    <w:rsid w:val="00A802C2"/>
    <w:rsid w:val="00B164B5"/>
    <w:rsid w:val="00B56BBB"/>
    <w:rsid w:val="00BE58C3"/>
    <w:rsid w:val="00D16F80"/>
    <w:rsid w:val="00D34379"/>
    <w:rsid w:val="00E01598"/>
    <w:rsid w:val="00E21E69"/>
    <w:rsid w:val="00FB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3751A"/>
  <w15:chartTrackingRefBased/>
  <w15:docId w15:val="{980B1BBE-793A-42C0-8390-91C5B301E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B164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B164B5"/>
  </w:style>
  <w:style w:type="paragraph" w:styleId="Footer">
    <w:name w:val="footer"/>
    <w:basedOn w:val="Normal"/>
    <w:link w:val="FooterKAR"/>
    <w:uiPriority w:val="99"/>
    <w:unhideWhenUsed/>
    <w:rsid w:val="00B164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B164B5"/>
  </w:style>
  <w:style w:type="paragraph" w:styleId="DaftarParagraf">
    <w:name w:val="List Paragraph"/>
    <w:basedOn w:val="Normal"/>
    <w:uiPriority w:val="34"/>
    <w:qFormat/>
    <w:rsid w:val="00974985"/>
    <w:pPr>
      <w:spacing w:after="200" w:line="276" w:lineRule="auto"/>
      <w:ind w:left="720"/>
      <w:contextualSpacing/>
    </w:pPr>
    <w:rPr>
      <w:rFonts w:eastAsiaTheme="minorEastAsia"/>
      <w:noProof/>
      <w:lang w:val="id-ID"/>
    </w:rPr>
  </w:style>
  <w:style w:type="character" w:styleId="Hyperlink">
    <w:name w:val="Hyperlink"/>
    <w:basedOn w:val="FontParagrafDefault"/>
    <w:uiPriority w:val="99"/>
    <w:unhideWhenUsed/>
    <w:rsid w:val="004D68BA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4D68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journal.utnd.ac.id/index.php/jot/article/view/246/16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ent\Documents\Custom%20Office%20Templates\Template%20Non%20Makalah%20sementar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Non Makalah sementara.dotx</Template>
  <TotalTime>165</TotalTime>
  <Pages>11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Ruang Jatuh</dc:creator>
  <cp:keywords/>
  <dc:description/>
  <cp:lastModifiedBy>Ruang Jatuh</cp:lastModifiedBy>
  <cp:revision>2</cp:revision>
  <cp:lastPrinted>2023-02-25T14:41:00Z</cp:lastPrinted>
  <dcterms:created xsi:type="dcterms:W3CDTF">2023-02-24T03:51:00Z</dcterms:created>
  <dcterms:modified xsi:type="dcterms:W3CDTF">2023-02-25T14:41:00Z</dcterms:modified>
</cp:coreProperties>
</file>